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E2C4F" w14:textId="77777777" w:rsidR="003161E7" w:rsidRPr="00CE1E92" w:rsidRDefault="00E65EE1" w:rsidP="00706D60">
      <w:pPr>
        <w:rPr>
          <w:noProof/>
        </w:rPr>
      </w:pPr>
      <w:r w:rsidRPr="00CE1E92">
        <w:rPr>
          <w:noProof/>
          <w:lang w:bidi="ru-RU"/>
        </w:rPr>
        <w:drawing>
          <wp:anchor distT="0" distB="0" distL="114300" distR="114300" simplePos="0" relativeHeight="251654141" behindDoc="1" locked="0" layoutInCell="1" allowOverlap="1" wp14:anchorId="629F274B" wp14:editId="0EB34A55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F374971" wp14:editId="57092E1E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D3D9F" w14:textId="77777777" w:rsidR="00F00819" w:rsidRPr="00F00819" w:rsidRDefault="00F00819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74971" id="Прямоугольник 5" o:spid="_x0000_s1026" alt="&quot;&quot;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" filled="f" strokecolor="#2f5496 [2404]" strokeweight="1pt">
                <v:textbox>
                  <w:txbxContent>
                    <w:p w14:paraId="553D3D9F" w14:textId="77777777" w:rsidR="00F00819" w:rsidRPr="00F00819" w:rsidRDefault="00F00819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E69A41" w14:textId="77777777" w:rsidR="002B5D98" w:rsidRPr="00CE1E92" w:rsidRDefault="002B5D98" w:rsidP="002B5D98">
      <w:pPr>
        <w:rPr>
          <w:noProof/>
        </w:rPr>
      </w:pPr>
    </w:p>
    <w:p w14:paraId="2CB89B5D" w14:textId="77777777" w:rsidR="002B5D98" w:rsidRPr="00CE1E92" w:rsidRDefault="002B5D98" w:rsidP="002B5D98">
      <w:pPr>
        <w:rPr>
          <w:noProof/>
        </w:rPr>
      </w:pPr>
    </w:p>
    <w:p w14:paraId="412CF9E7" w14:textId="77777777" w:rsidR="002B5D98" w:rsidRPr="00CE1E92" w:rsidRDefault="002B5D98" w:rsidP="002B5D98">
      <w:pPr>
        <w:rPr>
          <w:noProof/>
        </w:rPr>
      </w:pPr>
    </w:p>
    <w:p w14:paraId="757BF8D1" w14:textId="77777777" w:rsidR="002B5D98" w:rsidRPr="00CE1E92" w:rsidRDefault="002B5D98" w:rsidP="002B5D98">
      <w:pPr>
        <w:rPr>
          <w:noProof/>
        </w:rPr>
      </w:pPr>
    </w:p>
    <w:p w14:paraId="30056B54" w14:textId="77777777" w:rsidR="00B67BAE" w:rsidRPr="00CE1E92" w:rsidRDefault="00B67BAE" w:rsidP="002B5D98">
      <w:pPr>
        <w:rPr>
          <w:noProof/>
        </w:rPr>
      </w:pPr>
    </w:p>
    <w:p w14:paraId="5AF343AA" w14:textId="63BD768B" w:rsidR="002B5D98" w:rsidRPr="00371667" w:rsidRDefault="00F34624" w:rsidP="002B5D98">
      <w:pPr>
        <w:pStyle w:val="af3"/>
        <w:rPr>
          <w:noProof/>
          <w:lang w:val="pl-PL"/>
        </w:rPr>
      </w:pPr>
      <w:r w:rsidRPr="00371667">
        <w:rPr>
          <w:noProof/>
          <w:lang w:val="pl-PL"/>
        </w:rPr>
        <w:t>Vsevolod Kurochka (s19317)</w:t>
      </w:r>
    </w:p>
    <w:p w14:paraId="4177BBE8" w14:textId="77777777" w:rsidR="002B5D98" w:rsidRPr="00371667" w:rsidRDefault="002B5D98" w:rsidP="002B5D98">
      <w:pPr>
        <w:rPr>
          <w:noProof/>
          <w:lang w:val="pl-PL"/>
        </w:rPr>
      </w:pPr>
    </w:p>
    <w:p w14:paraId="29708362" w14:textId="77777777" w:rsidR="002B5D98" w:rsidRPr="00371667" w:rsidRDefault="002B5D98" w:rsidP="002B5D98">
      <w:pPr>
        <w:rPr>
          <w:noProof/>
          <w:lang w:val="pl-PL"/>
        </w:rPr>
      </w:pPr>
    </w:p>
    <w:p w14:paraId="5C6D00BF" w14:textId="77777777" w:rsidR="002B5D98" w:rsidRPr="00371667" w:rsidRDefault="002B5D98" w:rsidP="002B5D98">
      <w:pPr>
        <w:rPr>
          <w:noProof/>
          <w:lang w:val="pl-PL"/>
        </w:rPr>
      </w:pPr>
    </w:p>
    <w:p w14:paraId="5CC2776D" w14:textId="77777777" w:rsidR="002B5D98" w:rsidRPr="00371667" w:rsidRDefault="002B5D98" w:rsidP="002B5D98">
      <w:pPr>
        <w:rPr>
          <w:noProof/>
          <w:lang w:val="pl-PL"/>
        </w:rPr>
      </w:pPr>
    </w:p>
    <w:p w14:paraId="2B6C7AD9" w14:textId="77777777" w:rsidR="002B5D98" w:rsidRPr="00371667" w:rsidRDefault="002B5D98" w:rsidP="002B5D98">
      <w:pPr>
        <w:rPr>
          <w:noProof/>
          <w:lang w:val="pl-PL"/>
        </w:rPr>
      </w:pPr>
    </w:p>
    <w:p w14:paraId="7BB1A009" w14:textId="77777777" w:rsidR="002B5D98" w:rsidRPr="00371667" w:rsidRDefault="002B5D98" w:rsidP="002B5D98">
      <w:pPr>
        <w:rPr>
          <w:noProof/>
          <w:lang w:val="pl-PL"/>
        </w:rPr>
      </w:pPr>
    </w:p>
    <w:p w14:paraId="685564DD" w14:textId="77777777" w:rsidR="002B5D98" w:rsidRPr="00371667" w:rsidRDefault="002B5D98" w:rsidP="002B5D98">
      <w:pPr>
        <w:rPr>
          <w:noProof/>
          <w:lang w:val="pl-PL"/>
        </w:rPr>
      </w:pPr>
    </w:p>
    <w:p w14:paraId="2F0B6C32" w14:textId="77777777" w:rsidR="002B5D98" w:rsidRPr="00371667" w:rsidRDefault="002B5D98" w:rsidP="002B5D98">
      <w:pPr>
        <w:rPr>
          <w:noProof/>
          <w:lang w:val="pl-PL"/>
        </w:rPr>
      </w:pPr>
    </w:p>
    <w:p w14:paraId="644281F2" w14:textId="77777777" w:rsidR="002B5D98" w:rsidRPr="00371667" w:rsidRDefault="002B5D98" w:rsidP="002B5D98">
      <w:pPr>
        <w:rPr>
          <w:noProof/>
          <w:lang w:val="pl-PL"/>
        </w:rPr>
      </w:pPr>
    </w:p>
    <w:p w14:paraId="667FFB33" w14:textId="5B606936" w:rsidR="00710767" w:rsidRPr="00F34624" w:rsidRDefault="00F34624" w:rsidP="002B5D98">
      <w:pPr>
        <w:pStyle w:val="af1"/>
        <w:rPr>
          <w:noProof/>
          <w:lang w:val="pl-PL"/>
        </w:rPr>
      </w:pPr>
      <w:r w:rsidRPr="00F34624">
        <w:rPr>
          <w:noProof/>
          <w:lang w:val="pl-PL"/>
        </w:rPr>
        <w:t>Concepcja gry dla GDD: “nazwa”</w:t>
      </w:r>
    </w:p>
    <w:p w14:paraId="56D4CF02" w14:textId="77777777" w:rsidR="00E96235" w:rsidRPr="00F34624" w:rsidRDefault="002974C8" w:rsidP="00706D60">
      <w:pPr>
        <w:rPr>
          <w:noProof/>
          <w:lang w:val="pl-PL"/>
        </w:rPr>
      </w:pPr>
      <w:r w:rsidRPr="00F34624">
        <w:rPr>
          <w:noProof/>
          <w:lang w:val="pl-PL" w:bidi="ru-RU"/>
        </w:rPr>
        <w:br w:type="page"/>
      </w:r>
    </w:p>
    <w:sdt>
      <w:sdtPr>
        <w:rPr>
          <w:rFonts w:ascii="Calibri" w:eastAsia="SimSun" w:hAnsi="Calibri" w:cs="Calibri"/>
          <w:caps w:val="0"/>
          <w:color w:val="auto"/>
          <w:sz w:val="22"/>
          <w:szCs w:val="22"/>
        </w:rPr>
        <w:id w:val="811085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7DD540" w14:textId="46EC105A" w:rsidR="00321728" w:rsidRPr="00321728" w:rsidRDefault="00321728">
          <w:pPr>
            <w:pStyle w:val="a7"/>
            <w:rPr>
              <w:lang w:val="pl-PL"/>
            </w:rPr>
          </w:pPr>
          <w:r>
            <w:rPr>
              <w:lang w:val="en-US"/>
            </w:rPr>
            <w:t>Spis tre</w:t>
          </w:r>
          <w:r>
            <w:rPr>
              <w:lang w:val="pl-PL"/>
            </w:rPr>
            <w:t>ści</w:t>
          </w:r>
        </w:p>
        <w:p w14:paraId="768FD7F6" w14:textId="7ADD0A8D" w:rsidR="00371667" w:rsidRDefault="00321728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98929" w:history="1">
            <w:r w:rsidR="00371667" w:rsidRPr="007C4BC5">
              <w:rPr>
                <w:rStyle w:val="a8"/>
                <w:noProof/>
                <w:lang w:val="pl-PL"/>
              </w:rPr>
              <w:t>Ogólna koncepcja gry</w:t>
            </w:r>
            <w:r w:rsidR="00371667">
              <w:rPr>
                <w:noProof/>
                <w:webHidden/>
              </w:rPr>
              <w:tab/>
            </w:r>
            <w:r w:rsidR="00371667">
              <w:rPr>
                <w:noProof/>
                <w:webHidden/>
              </w:rPr>
              <w:fldChar w:fldCharType="begin"/>
            </w:r>
            <w:r w:rsidR="00371667">
              <w:rPr>
                <w:noProof/>
                <w:webHidden/>
              </w:rPr>
              <w:instrText xml:space="preserve"> PAGEREF _Toc57798929 \h </w:instrText>
            </w:r>
            <w:r w:rsidR="00371667">
              <w:rPr>
                <w:noProof/>
                <w:webHidden/>
              </w:rPr>
            </w:r>
            <w:r w:rsidR="00371667">
              <w:rPr>
                <w:noProof/>
                <w:webHidden/>
              </w:rPr>
              <w:fldChar w:fldCharType="separate"/>
            </w:r>
            <w:r w:rsidR="00371667">
              <w:rPr>
                <w:noProof/>
                <w:webHidden/>
              </w:rPr>
              <w:t>3</w:t>
            </w:r>
            <w:r w:rsidR="00371667">
              <w:rPr>
                <w:noProof/>
                <w:webHidden/>
              </w:rPr>
              <w:fldChar w:fldCharType="end"/>
            </w:r>
          </w:hyperlink>
        </w:p>
        <w:p w14:paraId="075CF953" w14:textId="74766EC3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0" w:history="1">
            <w:r w:rsidRPr="007C4BC5">
              <w:rPr>
                <w:rStyle w:val="a8"/>
                <w:noProof/>
                <w:lang w:val="pl-PL"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897F" w14:textId="3220C44B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1" w:history="1">
            <w:r w:rsidRPr="007C4BC5">
              <w:rPr>
                <w:rStyle w:val="a8"/>
                <w:noProof/>
                <w:lang w:val="pl-PL"/>
              </w:rPr>
              <w:t>Wszechświat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8448" w14:textId="07565FD1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2" w:history="1">
            <w:r w:rsidRPr="007C4BC5">
              <w:rPr>
                <w:rStyle w:val="a8"/>
                <w:noProof/>
                <w:lang w:val="pl-PL"/>
              </w:rPr>
              <w:t>Wygląd i czuje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B25E" w14:textId="72C1A2F4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3" w:history="1">
            <w:r w:rsidRPr="007C4BC5">
              <w:rPr>
                <w:rStyle w:val="a8"/>
                <w:noProof/>
                <w:lang w:val="pl-PL"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2B5C9" w14:textId="3E5D2EAD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4" w:history="1">
            <w:r w:rsidRPr="007C4BC5">
              <w:rPr>
                <w:rStyle w:val="a8"/>
                <w:noProof/>
                <w:lang w:val="pl-PL"/>
              </w:rPr>
              <w:t>Wynagrodzenie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C09A" w14:textId="675723B6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5" w:history="1">
            <w:r w:rsidRPr="007C4BC5">
              <w:rPr>
                <w:rStyle w:val="a8"/>
                <w:noProof/>
                <w:lang w:val="pl-PL"/>
              </w:rPr>
              <w:t>Główna 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B2F5" w14:textId="3AA12BDC" w:rsidR="00371667" w:rsidRDefault="0037166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ru-UA" w:eastAsia="ru-UA"/>
            </w:rPr>
          </w:pPr>
          <w:hyperlink w:anchor="_Toc57798936" w:history="1">
            <w:r w:rsidRPr="007C4BC5">
              <w:rPr>
                <w:rStyle w:val="a8"/>
                <w:noProof/>
                <w:lang w:val="pl-PL"/>
              </w:rPr>
              <w:t>Wtórna 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_Toc57798936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DED5" w14:textId="39F720C5" w:rsidR="00321728" w:rsidRDefault="00321728">
          <w:r>
            <w:rPr>
              <w:b/>
              <w:bCs/>
            </w:rPr>
            <w:fldChar w:fldCharType="end"/>
          </w:r>
        </w:p>
      </w:sdtContent>
    </w:sdt>
    <w:p w14:paraId="3ED13FF9" w14:textId="77777777"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14:paraId="7C8FFF48" w14:textId="77777777" w:rsidR="00C85251" w:rsidRPr="00CE1E92" w:rsidRDefault="00893712" w:rsidP="00706D60">
      <w:pPr>
        <w:rPr>
          <w:noProof/>
        </w:rPr>
      </w:pPr>
      <w:r w:rsidRPr="00CE1E92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ABD0B15" wp14:editId="015EED63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F0392" id="Прямоугольник 12" o:spid="_x0000_s1026" alt="&quot;&quot;" style="position:absolute;margin-left:35.25pt;margin-top:-35.25pt;width:524.4pt;height:768.2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bidi="ru-RU"/>
        </w:rPr>
        <w:drawing>
          <wp:anchor distT="0" distB="0" distL="114300" distR="114300" simplePos="0" relativeHeight="251646976" behindDoc="1" locked="0" layoutInCell="1" allowOverlap="1" wp14:anchorId="31C5B0C1" wp14:editId="081AA207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16677" w14:textId="77777777" w:rsidR="00C85251" w:rsidRPr="00CE1E92" w:rsidRDefault="00C85251" w:rsidP="00706D60">
      <w:pPr>
        <w:rPr>
          <w:noProof/>
        </w:rPr>
      </w:pPr>
    </w:p>
    <w:p w14:paraId="5704C011" w14:textId="77777777" w:rsidR="00C85251" w:rsidRPr="00CE1E92" w:rsidRDefault="00C85251" w:rsidP="00706D60">
      <w:pPr>
        <w:rPr>
          <w:noProof/>
        </w:rPr>
      </w:pPr>
    </w:p>
    <w:p w14:paraId="6C492809" w14:textId="77777777" w:rsidR="00C85251" w:rsidRPr="00CE1E92" w:rsidRDefault="00C85251" w:rsidP="00706D60">
      <w:pPr>
        <w:rPr>
          <w:noProof/>
        </w:rPr>
      </w:pPr>
    </w:p>
    <w:p w14:paraId="4D91D5A2" w14:textId="77777777" w:rsidR="00C85251" w:rsidRPr="00CE1E92" w:rsidRDefault="00C85251" w:rsidP="00706D60">
      <w:pPr>
        <w:rPr>
          <w:noProof/>
        </w:rPr>
      </w:pPr>
    </w:p>
    <w:p w14:paraId="6EBD8522" w14:textId="77777777" w:rsidR="00C85251" w:rsidRPr="00CE1E92" w:rsidRDefault="00C85251" w:rsidP="00706D60">
      <w:pPr>
        <w:rPr>
          <w:noProof/>
        </w:rPr>
      </w:pPr>
    </w:p>
    <w:p w14:paraId="77A96F05" w14:textId="77777777" w:rsidR="00C85251" w:rsidRPr="00CE1E92" w:rsidRDefault="00C85251" w:rsidP="00706D60">
      <w:pPr>
        <w:rPr>
          <w:noProof/>
        </w:rPr>
      </w:pPr>
    </w:p>
    <w:p w14:paraId="3A1514D1" w14:textId="77777777" w:rsidR="00706D60" w:rsidRPr="00CE1E92" w:rsidRDefault="00706D60" w:rsidP="00706D60">
      <w:pPr>
        <w:rPr>
          <w:noProof/>
        </w:rPr>
      </w:pPr>
    </w:p>
    <w:p w14:paraId="55CC7575" w14:textId="77777777" w:rsidR="00706D60" w:rsidRPr="00CE1E92" w:rsidRDefault="00706D60" w:rsidP="00706D60">
      <w:pPr>
        <w:rPr>
          <w:noProof/>
        </w:rPr>
      </w:pPr>
    </w:p>
    <w:p w14:paraId="1FC2FA0C" w14:textId="77777777" w:rsidR="00706D60" w:rsidRPr="00CE1E92" w:rsidRDefault="00706D60" w:rsidP="00706D60">
      <w:pPr>
        <w:rPr>
          <w:noProof/>
        </w:rPr>
      </w:pPr>
    </w:p>
    <w:p w14:paraId="03B059D8" w14:textId="0ADD8185" w:rsidR="001A70F2" w:rsidRPr="00371667" w:rsidRDefault="00F34624" w:rsidP="00F34624">
      <w:pPr>
        <w:pStyle w:val="1"/>
        <w:rPr>
          <w:noProof/>
          <w:lang w:val="pl-PL"/>
        </w:rPr>
      </w:pPr>
      <w:bookmarkStart w:id="0" w:name="_Toc57161822"/>
      <w:bookmarkStart w:id="1" w:name="_Toc57167732"/>
      <w:bookmarkStart w:id="2" w:name="_Toc57798929"/>
      <w:r>
        <w:rPr>
          <w:caps w:val="0"/>
          <w:noProof/>
          <w:lang w:val="pl-PL"/>
        </w:rPr>
        <w:t>O</w:t>
      </w:r>
      <w:r w:rsidRPr="00F34624">
        <w:rPr>
          <w:caps w:val="0"/>
          <w:noProof/>
          <w:lang w:val="pl-PL"/>
        </w:rPr>
        <w:t>gólna koncepcja gry</w:t>
      </w:r>
      <w:bookmarkEnd w:id="0"/>
      <w:bookmarkEnd w:id="1"/>
      <w:bookmarkEnd w:id="2"/>
    </w:p>
    <w:p w14:paraId="2C8D955F" w14:textId="216DA11E" w:rsidR="00F34624" w:rsidRPr="00371667" w:rsidRDefault="00F34624" w:rsidP="00F34624">
      <w:pPr>
        <w:rPr>
          <w:noProof/>
          <w:lang w:val="pl-PL"/>
        </w:rPr>
      </w:pPr>
    </w:p>
    <w:p w14:paraId="27473A59" w14:textId="0B5D2F24" w:rsidR="00D92464" w:rsidRPr="00F34624" w:rsidRDefault="00F34624" w:rsidP="00F34624">
      <w:pPr>
        <w:rPr>
          <w:noProof/>
          <w:lang w:val="pl-PL"/>
        </w:rPr>
      </w:pPr>
      <w:r>
        <w:rPr>
          <w:noProof/>
          <w:lang w:val="pl-PL"/>
        </w:rPr>
        <w:t xml:space="preserve">„nazwa” – to jest platformer 2D dla PC. </w:t>
      </w:r>
      <w:r w:rsidRPr="00F34624">
        <w:rPr>
          <w:noProof/>
          <w:lang w:val="pl-PL"/>
        </w:rPr>
        <w:t>Głównymi mechanikami w grze są oczywiście ruch i skakanie po platformach. To właśnie robi gracz przez większość czasu. Są jednak dodatkowe mechaniki, bez których nie da się ukończyć gry: mechanika lotu oraz zdolności bojowe (w zależności od wybranej zdolności i / lub taktu i rzutu powietrznego).</w:t>
      </w:r>
    </w:p>
    <w:p w14:paraId="72963E1F" w14:textId="6DF29E0C" w:rsidR="001A70F2" w:rsidRPr="00F34624" w:rsidRDefault="00F34624" w:rsidP="00F34624">
      <w:pPr>
        <w:rPr>
          <w:noProof/>
          <w:lang w:val="pl-PL" w:bidi="ru-RU"/>
        </w:rPr>
      </w:pPr>
      <w:r>
        <w:rPr>
          <w:noProof/>
          <w:lang w:val="pl-PL" w:bidi="ru-RU"/>
        </w:rPr>
        <w:t>Bohater</w:t>
      </w:r>
      <w:r w:rsidRPr="00F34624">
        <w:rPr>
          <w:noProof/>
          <w:lang w:val="pl-PL" w:bidi="ru-RU"/>
        </w:rPr>
        <w:t xml:space="preserve"> skacze na wysokość </w:t>
      </w:r>
      <w:r>
        <w:rPr>
          <w:noProof/>
          <w:lang w:val="pl-PL" w:bidi="ru-RU"/>
        </w:rPr>
        <w:t>5</w:t>
      </w:r>
      <w:r w:rsidRPr="00F34624">
        <w:rPr>
          <w:noProof/>
          <w:lang w:val="pl-PL" w:bidi="ru-RU"/>
        </w:rPr>
        <w:t xml:space="preserve"> swojego wzrostu. Nie przewiduje się podwójnego skoku, ale w tym przypadku istnieje lot, z którego gracz może skorzystać w dowolnym momencie, „połykając” powietrze (dosłownie nadmuchać bohatera). Mechanika wygląda jak</w:t>
      </w:r>
      <w:r>
        <w:rPr>
          <w:noProof/>
          <w:lang w:val="pl-PL" w:bidi="ru-RU"/>
        </w:rPr>
        <w:t>o ‘cheat-code’</w:t>
      </w:r>
      <w:r w:rsidRPr="00F34624">
        <w:rPr>
          <w:noProof/>
          <w:lang w:val="pl-PL" w:bidi="ru-RU"/>
        </w:rPr>
        <w:t>, znacznie ułatwiając rozgrywkę, gdyż w napompowanym stanie możesz przelecieć przez cały poziom bez zderzenia się z przeciwnikam</w:t>
      </w:r>
      <w:r>
        <w:rPr>
          <w:noProof/>
          <w:lang w:val="pl-PL" w:bidi="ru-RU"/>
        </w:rPr>
        <w:t xml:space="preserve">, ale tak to nie jest. Bohater spotka przeciwników w powietrze </w:t>
      </w:r>
      <w:r w:rsidR="001A70F2" w:rsidRPr="00F34624">
        <w:rPr>
          <w:noProof/>
          <w:lang w:val="pl-PL" w:bidi="ru-RU"/>
        </w:rPr>
        <w:br w:type="page"/>
      </w:r>
    </w:p>
    <w:p w14:paraId="08DA2AA5" w14:textId="23ABF5D3" w:rsidR="00D92464" w:rsidRPr="00F34624" w:rsidRDefault="001A70F2" w:rsidP="00706D60">
      <w:pPr>
        <w:pStyle w:val="1"/>
        <w:rPr>
          <w:noProof/>
          <w:lang w:val="pl-PL"/>
        </w:rPr>
      </w:pPr>
      <w:bookmarkStart w:id="3" w:name="_Toc57161823"/>
      <w:bookmarkStart w:id="4" w:name="_Toc57167733"/>
      <w:bookmarkStart w:id="5" w:name="_Toc57798930"/>
      <w:r w:rsidRPr="00CE1E92">
        <w:rPr>
          <w:noProof/>
          <w:lang w:bidi="ru-RU"/>
        </w:rPr>
        <w:lastRenderedPageBreak/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00C69138" wp14:editId="5CBDC2AF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4" name="Прямоугольник 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77CB" w14:textId="77777777" w:rsidR="00F00819" w:rsidRPr="00F34624" w:rsidRDefault="00F00819" w:rsidP="00F346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69138" id="Прямоугольник 14" o:spid="_x0000_s1027" alt="&quot;&quot;" style="position:absolute;left:0;text-align:left;margin-left:34.5pt;margin-top:-35.25pt;width:524.4pt;height:768.2pt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" filled="f" strokecolor="#2f5496 [2404]" strokeweight="1pt">
                <v:textbox>
                  <w:txbxContent>
                    <w:p w14:paraId="6C7B77CB" w14:textId="77777777" w:rsidR="00F00819" w:rsidRPr="00F34624" w:rsidRDefault="00F00819" w:rsidP="00F34624"/>
                  </w:txbxContent>
                </v:textbox>
                <w10:wrap anchorx="page"/>
              </v:rect>
            </w:pict>
          </mc:Fallback>
        </mc:AlternateContent>
      </w:r>
      <w:r w:rsidR="00F34624" w:rsidRPr="00F34624">
        <w:rPr>
          <w:noProof/>
          <w:lang w:val="pl-PL"/>
        </w:rPr>
        <w:t>Genre</w:t>
      </w:r>
      <w:bookmarkEnd w:id="3"/>
      <w:bookmarkEnd w:id="4"/>
      <w:bookmarkEnd w:id="5"/>
    </w:p>
    <w:p w14:paraId="34A2A753" w14:textId="77777777" w:rsidR="00E930ED" w:rsidRPr="00F34624" w:rsidRDefault="00E930ED" w:rsidP="00706D60">
      <w:pPr>
        <w:rPr>
          <w:noProof/>
          <w:lang w:val="pl-PL"/>
        </w:rPr>
      </w:pPr>
    </w:p>
    <w:p w14:paraId="5EF9FB82" w14:textId="4545E6BD" w:rsidR="00E930ED" w:rsidRPr="00371667" w:rsidRDefault="00F34624" w:rsidP="00706D60">
      <w:pPr>
        <w:rPr>
          <w:noProof/>
          <w:lang w:val="pl-PL"/>
        </w:rPr>
      </w:pPr>
      <w:r>
        <w:rPr>
          <w:noProof/>
          <w:lang w:val="pl-PL"/>
        </w:rPr>
        <w:t xml:space="preserve">„Nazwa” – to platformer 2D z mechaniką </w:t>
      </w:r>
      <w:r w:rsidRPr="00F34624">
        <w:rPr>
          <w:noProof/>
          <w:lang w:val="pl-PL"/>
        </w:rPr>
        <w:t>połyka</w:t>
      </w:r>
      <w:r>
        <w:rPr>
          <w:noProof/>
          <w:lang w:val="pl-PL"/>
        </w:rPr>
        <w:t xml:space="preserve">nia różnych rzechy dla </w:t>
      </w:r>
      <w:r w:rsidRPr="00F34624">
        <w:rPr>
          <w:noProof/>
          <w:lang w:val="pl-PL"/>
        </w:rPr>
        <w:t>o</w:t>
      </w:r>
      <w:r>
        <w:rPr>
          <w:noProof/>
          <w:lang w:val="pl-PL"/>
        </w:rPr>
        <w:t xml:space="preserve">trzymania </w:t>
      </w:r>
      <w:r w:rsidRPr="00F34624">
        <w:rPr>
          <w:noProof/>
          <w:lang w:val="pl-PL"/>
        </w:rPr>
        <w:t>ciekaw</w:t>
      </w:r>
      <w:r>
        <w:rPr>
          <w:noProof/>
          <w:lang w:val="pl-PL"/>
        </w:rPr>
        <w:t>ych</w:t>
      </w:r>
      <w:r w:rsidRPr="00F34624">
        <w:rPr>
          <w:noProof/>
          <w:lang w:val="pl-PL"/>
        </w:rPr>
        <w:t xml:space="preserve"> umiejętności</w:t>
      </w:r>
    </w:p>
    <w:p w14:paraId="136514C4" w14:textId="77777777" w:rsidR="00371667" w:rsidRDefault="00371667" w:rsidP="00371667">
      <w:pPr>
        <w:rPr>
          <w:noProof/>
          <w:lang w:val="pl-PL"/>
        </w:rPr>
      </w:pPr>
      <w:bookmarkStart w:id="6" w:name="_Toc57167734"/>
    </w:p>
    <w:p w14:paraId="5E6176E0" w14:textId="4BDDB492" w:rsidR="006512AE" w:rsidRPr="00371667" w:rsidRDefault="006A2364" w:rsidP="00371667">
      <w:pPr>
        <w:pStyle w:val="1"/>
        <w:rPr>
          <w:noProof/>
          <w:lang w:val="pl-PL"/>
        </w:rPr>
      </w:pPr>
      <w:bookmarkStart w:id="7" w:name="_Toc57798931"/>
      <w:r w:rsidRPr="00371667">
        <w:rPr>
          <w:noProof/>
          <w:lang w:val="pl-PL"/>
        </w:rPr>
        <w:t>W</w:t>
      </w:r>
      <w:r w:rsidR="00F34624" w:rsidRPr="00371667">
        <w:rPr>
          <w:noProof/>
          <w:lang w:val="pl-PL"/>
        </w:rPr>
        <w:t>szechświat</w:t>
      </w:r>
      <w:bookmarkEnd w:id="6"/>
      <w:bookmarkEnd w:id="7"/>
    </w:p>
    <w:p w14:paraId="73B4C49D" w14:textId="77777777" w:rsidR="00371667" w:rsidRDefault="00371667" w:rsidP="00706D60">
      <w:pPr>
        <w:rPr>
          <w:lang w:val="pl-PL"/>
        </w:rPr>
      </w:pPr>
    </w:p>
    <w:p w14:paraId="5C1A66BD" w14:textId="1864F26B" w:rsidR="00165112" w:rsidRDefault="006A2364" w:rsidP="00706D60">
      <w:pPr>
        <w:rPr>
          <w:lang w:val="pl-PL"/>
        </w:rPr>
      </w:pPr>
      <w:r>
        <w:rPr>
          <w:lang w:val="pl-PL"/>
        </w:rPr>
        <w:t>W</w:t>
      </w:r>
      <w:r w:rsidRPr="006A2364">
        <w:rPr>
          <w:lang w:val="pl-PL"/>
        </w:rPr>
        <w:t>szechświat gry jest dość duży</w:t>
      </w:r>
      <w:r>
        <w:rPr>
          <w:lang w:val="pl-PL"/>
        </w:rPr>
        <w:t xml:space="preserve"> – to jest </w:t>
      </w:r>
      <w:r w:rsidRPr="006A2364">
        <w:rPr>
          <w:lang w:val="pl-PL"/>
        </w:rPr>
        <w:t>kr</w:t>
      </w:r>
      <w:r>
        <w:rPr>
          <w:lang w:val="pl-PL"/>
        </w:rPr>
        <w:t>ólewstwo</w:t>
      </w:r>
      <w:r w:rsidRPr="006A2364">
        <w:rPr>
          <w:lang w:val="pl-PL"/>
        </w:rPr>
        <w:t xml:space="preserve">. </w:t>
      </w:r>
      <w:r>
        <w:rPr>
          <w:lang w:val="pl-PL"/>
        </w:rPr>
        <w:t>I</w:t>
      </w:r>
      <w:r w:rsidRPr="006A2364">
        <w:rPr>
          <w:lang w:val="pl-PL"/>
        </w:rPr>
        <w:t xml:space="preserve">stnieją 3 </w:t>
      </w:r>
      <w:r>
        <w:rPr>
          <w:lang w:val="pl-PL"/>
        </w:rPr>
        <w:t>wersji</w:t>
      </w:r>
      <w:r w:rsidRPr="006A2364">
        <w:rPr>
          <w:lang w:val="pl-PL"/>
        </w:rPr>
        <w:t xml:space="preserve"> - przeszłość, teraźniejszość i przyszłość</w:t>
      </w:r>
      <w:r>
        <w:rPr>
          <w:lang w:val="pl-PL"/>
        </w:rPr>
        <w:t>.</w:t>
      </w:r>
      <w:r w:rsidRPr="006A2364">
        <w:rPr>
          <w:lang w:val="pl-PL"/>
        </w:rPr>
        <w:t xml:space="preserve"> Bohater musi poprawiać błędy z przeszłości, dbać o porządek w obecnym świecie i zapobiegać błędom w przyszłości.</w:t>
      </w:r>
    </w:p>
    <w:p w14:paraId="7176CEDF" w14:textId="46584265" w:rsidR="006A2364" w:rsidRDefault="006A2364" w:rsidP="00706D60">
      <w:pPr>
        <w:rPr>
          <w:lang w:val="pl-PL"/>
        </w:rPr>
      </w:pPr>
      <w:r w:rsidRPr="00371667">
        <w:rPr>
          <w:lang w:val="pl-PL"/>
        </w:rPr>
        <w:t>Ka</w:t>
      </w:r>
      <w:r>
        <w:rPr>
          <w:lang w:val="pl-PL"/>
        </w:rPr>
        <w:t>żdy świat ma 10 poziomów.</w:t>
      </w:r>
    </w:p>
    <w:p w14:paraId="42F7E991" w14:textId="77777777" w:rsidR="006A2364" w:rsidRPr="006A2364" w:rsidRDefault="006A2364" w:rsidP="00706D60">
      <w:pPr>
        <w:rPr>
          <w:noProof/>
          <w:lang w:val="pl-PL"/>
        </w:rPr>
      </w:pPr>
    </w:p>
    <w:p w14:paraId="0DE77BCF" w14:textId="5F2F54A2" w:rsidR="006A2364" w:rsidRPr="006A2364" w:rsidRDefault="006A2364" w:rsidP="00706D60">
      <w:pPr>
        <w:pStyle w:val="1"/>
        <w:rPr>
          <w:noProof/>
          <w:lang w:val="pl-PL"/>
        </w:rPr>
      </w:pPr>
      <w:bookmarkStart w:id="8" w:name="_Toc57167735"/>
      <w:bookmarkStart w:id="9" w:name="_Toc57161829"/>
      <w:bookmarkStart w:id="10" w:name="_Toc57798932"/>
      <w:r w:rsidRPr="006A2364">
        <w:rPr>
          <w:noProof/>
          <w:lang w:val="pl-PL"/>
        </w:rPr>
        <w:t>Wygląd i czuje</w:t>
      </w:r>
      <w:bookmarkEnd w:id="8"/>
      <w:bookmarkEnd w:id="10"/>
    </w:p>
    <w:p w14:paraId="6E00F9BA" w14:textId="77777777" w:rsidR="00371667" w:rsidRDefault="00371667">
      <w:pPr>
        <w:jc w:val="left"/>
        <w:rPr>
          <w:noProof/>
          <w:lang w:val="pl-PL"/>
        </w:rPr>
      </w:pPr>
    </w:p>
    <w:p w14:paraId="4A953F8D" w14:textId="77777777" w:rsidR="00371667" w:rsidRDefault="006A2364" w:rsidP="00371667">
      <w:pPr>
        <w:jc w:val="left"/>
        <w:rPr>
          <w:noProof/>
          <w:lang w:val="pl-PL"/>
        </w:rPr>
      </w:pPr>
      <w:r w:rsidRPr="006A2364">
        <w:rPr>
          <w:noProof/>
          <w:lang w:val="pl-PL"/>
        </w:rPr>
        <w:t>Widok j</w:t>
      </w:r>
      <w:r>
        <w:rPr>
          <w:noProof/>
          <w:lang w:val="pl-PL"/>
        </w:rPr>
        <w:t xml:space="preserve">est w formacie 2D i w </w:t>
      </w:r>
      <w:r w:rsidRPr="006A2364">
        <w:rPr>
          <w:noProof/>
          <w:lang w:val="pl-PL"/>
        </w:rPr>
        <w:t>stylu kreskówki</w:t>
      </w:r>
      <w:r w:rsidR="00371667" w:rsidRPr="00371667">
        <w:rPr>
          <w:noProof/>
          <w:lang w:val="pl-PL"/>
        </w:rPr>
        <w:t xml:space="preserve"> l</w:t>
      </w:r>
      <w:r w:rsidR="00371667">
        <w:rPr>
          <w:noProof/>
          <w:lang w:val="pl-PL"/>
        </w:rPr>
        <w:t>ub pixelart 2D</w:t>
      </w:r>
      <w:bookmarkStart w:id="11" w:name="_Toc57167736"/>
    </w:p>
    <w:p w14:paraId="146347F4" w14:textId="5AB3EF5E" w:rsidR="006A2364" w:rsidRPr="00371667" w:rsidRDefault="00931AF0" w:rsidP="00371667">
      <w:pPr>
        <w:pStyle w:val="1"/>
        <w:rPr>
          <w:noProof/>
          <w:lang w:val="pl-PL"/>
        </w:rPr>
      </w:pPr>
      <w:bookmarkStart w:id="12" w:name="_Toc57798933"/>
      <w:r>
        <w:rPr>
          <w:noProof/>
          <w:lang w:val="pl-PL"/>
        </w:rPr>
        <w:t>Cel</w:t>
      </w:r>
      <w:bookmarkEnd w:id="11"/>
      <w:bookmarkEnd w:id="12"/>
    </w:p>
    <w:p w14:paraId="10041E2B" w14:textId="466C08BB" w:rsidR="00371667" w:rsidRDefault="00371667" w:rsidP="00931AF0">
      <w:pPr>
        <w:jc w:val="left"/>
        <w:rPr>
          <w:noProof/>
          <w:lang w:val="pl-PL"/>
        </w:rPr>
      </w:pPr>
    </w:p>
    <w:p w14:paraId="7DC5E027" w14:textId="0E931328" w:rsidR="00931AF0" w:rsidRDefault="00650AEC" w:rsidP="00931AF0">
      <w:pPr>
        <w:jc w:val="left"/>
        <w:rPr>
          <w:noProof/>
          <w:lang w:val="pl-PL"/>
        </w:rPr>
      </w:pPr>
      <w:r w:rsidRPr="00650AEC">
        <w:rPr>
          <w:noProof/>
          <w:lang w:val="pl-PL"/>
        </w:rPr>
        <w:t>Gra</w:t>
      </w:r>
      <w:r>
        <w:rPr>
          <w:noProof/>
          <w:lang w:val="pl-PL"/>
        </w:rPr>
        <w:t xml:space="preserve">cz musi zbierać punkty </w:t>
      </w:r>
      <w:r w:rsidRPr="00650AEC">
        <w:rPr>
          <w:noProof/>
          <w:lang w:val="pl-PL"/>
        </w:rPr>
        <w:t>- zabijaj wrogów, zbieraj</w:t>
      </w:r>
      <w:r>
        <w:rPr>
          <w:noProof/>
          <w:lang w:val="pl-PL"/>
        </w:rPr>
        <w:t>ąc</w:t>
      </w:r>
      <w:r w:rsidRPr="00650AEC">
        <w:rPr>
          <w:noProof/>
          <w:lang w:val="pl-PL"/>
        </w:rPr>
        <w:t xml:space="preserve"> monety, znajduj</w:t>
      </w:r>
      <w:r>
        <w:rPr>
          <w:noProof/>
          <w:lang w:val="pl-PL"/>
        </w:rPr>
        <w:t>ąc</w:t>
      </w:r>
      <w:r w:rsidRPr="00650AEC">
        <w:rPr>
          <w:noProof/>
          <w:lang w:val="pl-PL"/>
        </w:rPr>
        <w:t xml:space="preserve"> </w:t>
      </w:r>
      <w:r w:rsidR="00931AF0" w:rsidRPr="00931AF0">
        <w:rPr>
          <w:noProof/>
          <w:lang w:val="pl-PL"/>
        </w:rPr>
        <w:t>e</w:t>
      </w:r>
      <w:r w:rsidR="00931AF0">
        <w:rPr>
          <w:noProof/>
          <w:lang w:val="pl-PL"/>
        </w:rPr>
        <w:t xml:space="preserve">aster eggs. Na każdym 10ym </w:t>
      </w:r>
      <w:r w:rsidR="00931AF0" w:rsidRPr="00371667">
        <w:rPr>
          <w:noProof/>
          <w:lang w:val="pl-PL"/>
        </w:rPr>
        <w:t xml:space="preserve">poziomie </w:t>
      </w:r>
      <w:r w:rsidR="00931AF0">
        <w:rPr>
          <w:noProof/>
          <w:lang w:val="pl-PL"/>
        </w:rPr>
        <w:t xml:space="preserve">będzie boss. </w:t>
      </w:r>
    </w:p>
    <w:p w14:paraId="5F9152F3" w14:textId="1F5D5DF5" w:rsidR="00371667" w:rsidRPr="00371667" w:rsidRDefault="00371667" w:rsidP="00371667">
      <w:pPr>
        <w:pStyle w:val="1"/>
        <w:rPr>
          <w:noProof/>
          <w:lang w:val="pl-PL"/>
        </w:rPr>
      </w:pPr>
      <w:bookmarkStart w:id="13" w:name="_Toc57167737"/>
      <w:bookmarkStart w:id="14" w:name="_Toc57798934"/>
      <w:r w:rsidRPr="00371667">
        <w:rPr>
          <w:noProof/>
          <w:lang w:val="pl-PL"/>
        </w:rPr>
        <w:t>Wynagrodzenie</w:t>
      </w:r>
      <w:bookmarkEnd w:id="14"/>
    </w:p>
    <w:p w14:paraId="57C72047" w14:textId="6A90709B" w:rsidR="00371667" w:rsidRDefault="00371667" w:rsidP="00371667">
      <w:pPr>
        <w:rPr>
          <w:noProof/>
          <w:lang w:val="pl-PL"/>
        </w:rPr>
      </w:pPr>
      <w:r>
        <w:rPr>
          <w:noProof/>
          <w:lang w:val="pl-PL"/>
        </w:rPr>
        <w:t xml:space="preserve">Gracz będzie otrzymał punkty i gwiazdy (od 0 do 3) za </w:t>
      </w:r>
      <w:r w:rsidRPr="00371667">
        <w:rPr>
          <w:noProof/>
          <w:lang w:val="pl-PL"/>
        </w:rPr>
        <w:t>ilość obrażeń otrzymanych od wrogów i szybkość przechodzenia przez poziom</w:t>
      </w:r>
      <w:r>
        <w:rPr>
          <w:noProof/>
          <w:lang w:val="pl-PL"/>
        </w:rPr>
        <w:t>, a także możliwość</w:t>
      </w:r>
      <w:r w:rsidRPr="00371667">
        <w:rPr>
          <w:noProof/>
          <w:lang w:val="pl-PL"/>
        </w:rPr>
        <w:t xml:space="preserve"> </w:t>
      </w:r>
      <w:r>
        <w:rPr>
          <w:noProof/>
          <w:lang w:val="pl-PL"/>
        </w:rPr>
        <w:t>przejścia na następny poziom.</w:t>
      </w:r>
      <w:r>
        <w:rPr>
          <w:noProof/>
          <w:lang w:val="pl-PL"/>
        </w:rPr>
        <w:br w:type="page"/>
      </w:r>
    </w:p>
    <w:p w14:paraId="40D3B3BD" w14:textId="1250A0DB" w:rsidR="00931AF0" w:rsidRDefault="00931AF0" w:rsidP="00931AF0">
      <w:pPr>
        <w:pStyle w:val="1"/>
        <w:rPr>
          <w:noProof/>
          <w:lang w:val="pl-PL"/>
        </w:rPr>
      </w:pPr>
      <w:bookmarkStart w:id="15" w:name="_Toc57798935"/>
      <w:r w:rsidRPr="00931AF0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5F2A5B" wp14:editId="05050D76">
                <wp:simplePos x="0" y="0"/>
                <wp:positionH relativeFrom="margin">
                  <wp:align>center</wp:align>
                </wp:positionH>
                <wp:positionV relativeFrom="paragraph">
                  <wp:posOffset>-457200</wp:posOffset>
                </wp:positionV>
                <wp:extent cx="6660000" cy="9756000"/>
                <wp:effectExtent l="0" t="0" r="26670" b="17145"/>
                <wp:wrapNone/>
                <wp:docPr id="9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76B59" id="Прямоугольник 30" o:spid="_x0000_s1026" alt="&quot;&quot;" style="position:absolute;margin-left:0;margin-top:-36pt;width:524.4pt;height:768.2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" filled="f" strokecolor="#2f5496 [2404]" strokeweight="1pt">
                <w10:wrap anchorx="margin"/>
              </v:rect>
            </w:pict>
          </mc:Fallback>
        </mc:AlternateContent>
      </w:r>
      <w:r>
        <w:rPr>
          <w:noProof/>
          <w:lang w:val="pl-PL"/>
        </w:rPr>
        <w:t>Główna mechanika</w:t>
      </w:r>
      <w:bookmarkEnd w:id="13"/>
      <w:bookmarkEnd w:id="15"/>
    </w:p>
    <w:p w14:paraId="46328348" w14:textId="77777777" w:rsidR="00371667" w:rsidRDefault="00371667" w:rsidP="00931AF0">
      <w:pPr>
        <w:rPr>
          <w:noProof/>
          <w:lang w:val="pl-PL"/>
        </w:rPr>
      </w:pPr>
    </w:p>
    <w:p w14:paraId="4449A728" w14:textId="0905FFC9" w:rsidR="00931AF0" w:rsidRPr="00F34624" w:rsidRDefault="00931AF0" w:rsidP="00931AF0">
      <w:pPr>
        <w:rPr>
          <w:noProof/>
          <w:lang w:val="pl-PL"/>
        </w:rPr>
      </w:pPr>
      <w:r w:rsidRPr="00F34624">
        <w:rPr>
          <w:noProof/>
          <w:lang w:val="pl-PL"/>
        </w:rPr>
        <w:t>Głównymi mechanikami w grze są oczywiście ruch i skakanie po platformach. To właśnie robi gracz przez większość czasu. Są jednak dodatkowe mechaniki, bez których nie da się ukończyć gry: mechanika lotu oraz zdolności bojowe (w zależności od wybranej zdolności i / lub taktu i rzutu powietrznego).</w:t>
      </w:r>
    </w:p>
    <w:p w14:paraId="4D5801CB" w14:textId="42AC5692" w:rsidR="00931AF0" w:rsidRDefault="00931AF0" w:rsidP="00931AF0">
      <w:pPr>
        <w:rPr>
          <w:noProof/>
          <w:lang w:val="pl-PL" w:bidi="ru-RU"/>
        </w:rPr>
      </w:pPr>
      <w:r>
        <w:rPr>
          <w:noProof/>
          <w:lang w:val="pl-PL" w:bidi="ru-RU"/>
        </w:rPr>
        <w:t>Bohater</w:t>
      </w:r>
      <w:r w:rsidRPr="00F34624">
        <w:rPr>
          <w:noProof/>
          <w:lang w:val="pl-PL" w:bidi="ru-RU"/>
        </w:rPr>
        <w:t xml:space="preserve"> skacze na wysokość </w:t>
      </w:r>
      <w:r>
        <w:rPr>
          <w:noProof/>
          <w:lang w:val="pl-PL" w:bidi="ru-RU"/>
        </w:rPr>
        <w:t>5</w:t>
      </w:r>
      <w:r w:rsidRPr="00F34624">
        <w:rPr>
          <w:noProof/>
          <w:lang w:val="pl-PL" w:bidi="ru-RU"/>
        </w:rPr>
        <w:t xml:space="preserve"> swojego wzrostu. Nie przewiduje się podwójnego skoku, ale w tym przypadku istnieje lot, z którego gracz może skorzystać w dowolnym momencie, „połykając” powietrze (dosłownie nadmuchać bohatera). Mechanika wygląda jak</w:t>
      </w:r>
      <w:r>
        <w:rPr>
          <w:noProof/>
          <w:lang w:val="pl-PL" w:bidi="ru-RU"/>
        </w:rPr>
        <w:t>o ‘cheat-code’</w:t>
      </w:r>
      <w:r w:rsidRPr="00F34624">
        <w:rPr>
          <w:noProof/>
          <w:lang w:val="pl-PL" w:bidi="ru-RU"/>
        </w:rPr>
        <w:t>, znacznie ułatwiając rozgrywkę, gdyż w napompowanym stanie możesz przelecieć przez cały poziom bez zderzenia się z przeciwnikam</w:t>
      </w:r>
      <w:r>
        <w:rPr>
          <w:noProof/>
          <w:lang w:val="pl-PL" w:bidi="ru-RU"/>
        </w:rPr>
        <w:t>, ale tak to nie jest. Bohater spotka przeciwników w powietrze</w:t>
      </w:r>
    </w:p>
    <w:p w14:paraId="6412DCC5" w14:textId="4CC19661" w:rsidR="00931AF0" w:rsidRDefault="00931AF0" w:rsidP="00371667">
      <w:pPr>
        <w:pStyle w:val="1"/>
        <w:rPr>
          <w:noProof/>
          <w:lang w:val="pl-PL" w:bidi="ru-RU"/>
        </w:rPr>
      </w:pPr>
      <w:bookmarkStart w:id="16" w:name="_Toc57167738"/>
      <w:bookmarkStart w:id="17" w:name="_Toc57798936"/>
      <w:r w:rsidRPr="00931AF0">
        <w:rPr>
          <w:lang w:val="pl-PL"/>
        </w:rPr>
        <w:t>Wt</w:t>
      </w:r>
      <w:r>
        <w:rPr>
          <w:lang w:val="pl-PL"/>
        </w:rPr>
        <w:t>órna mechanika</w:t>
      </w:r>
      <w:bookmarkEnd w:id="16"/>
      <w:bookmarkEnd w:id="17"/>
    </w:p>
    <w:p w14:paraId="1B8EAC79" w14:textId="77777777" w:rsidR="00371667" w:rsidRDefault="00371667" w:rsidP="00931AF0">
      <w:pPr>
        <w:rPr>
          <w:lang w:val="pl-PL"/>
        </w:rPr>
      </w:pPr>
    </w:p>
    <w:p w14:paraId="20F0BDA2" w14:textId="1AE34304" w:rsidR="00931AF0" w:rsidRPr="00931AF0" w:rsidRDefault="00931AF0" w:rsidP="00931AF0">
      <w:pPr>
        <w:rPr>
          <w:lang w:val="pl-PL"/>
        </w:rPr>
      </w:pPr>
      <w:r w:rsidRPr="00931AF0">
        <w:rPr>
          <w:lang w:val="pl-PL"/>
        </w:rPr>
        <w:t>Gracz może sterować postacią podczas skoku, ale bezwładność w locie po skoku jest tak duża, że ​​zmiana trajektorii jest znikoma. Takie podejście wygląda rozsądnie i logicznie, co oznacza, że ​​gracz najpierw myśli, a potem skacze.</w:t>
      </w:r>
    </w:p>
    <w:p w14:paraId="102BDF73" w14:textId="76F11659" w:rsidR="00931AF0" w:rsidRPr="00931AF0" w:rsidRDefault="00931AF0" w:rsidP="00931AF0">
      <w:pPr>
        <w:rPr>
          <w:lang w:val="pl-PL"/>
        </w:rPr>
      </w:pPr>
      <w:r w:rsidRPr="00931AF0">
        <w:rPr>
          <w:lang w:val="pl-PL"/>
        </w:rPr>
        <w:t>Lot jest dość prosty. Gracz wciąga powietrze do Kirby i podnosi się, przytrzymując przycisk „</w:t>
      </w:r>
      <w:r w:rsidRPr="00931AF0">
        <w:rPr>
          <w:rFonts w:hint="eastAsia"/>
          <w:lang w:val="pl-PL"/>
        </w:rPr>
        <w:t>↑”</w:t>
      </w:r>
      <w:r w:rsidRPr="00931AF0">
        <w:rPr>
          <w:lang w:val="pl-PL"/>
        </w:rPr>
        <w:t>. Jeśli puścisz przycisk, bohater zacznie powoli schodzić. Kirby może wypluć wszystkie połknięte przedmioty, w tym powietrze. Pozwala to szybko zejść na dół.</w:t>
      </w:r>
    </w:p>
    <w:p w14:paraId="5EB06BD5" w14:textId="1790C5DC" w:rsidR="00931AF0" w:rsidRPr="00931AF0" w:rsidRDefault="00931AF0" w:rsidP="00931AF0">
      <w:pPr>
        <w:rPr>
          <w:lang w:val="pl-PL"/>
        </w:rPr>
      </w:pPr>
      <w:r w:rsidRPr="00931AF0">
        <w:rPr>
          <w:lang w:val="pl-PL"/>
        </w:rPr>
        <w:t>Wszystkie zdolności uzyskuje się tylko dzięki jednej mechanice - zjedzeniu przedmiotu, który ma potrzebną ci zdolność, a następnie połknięciu go (zresztą osobna czynność).</w:t>
      </w:r>
    </w:p>
    <w:p w14:paraId="4B350731" w14:textId="5C0A2C01" w:rsidR="00931AF0" w:rsidRDefault="00931AF0" w:rsidP="00931AF0">
      <w:pPr>
        <w:rPr>
          <w:lang w:val="pl-PL"/>
        </w:rPr>
      </w:pPr>
      <w:r w:rsidRPr="00931AF0">
        <w:rPr>
          <w:lang w:val="pl-PL"/>
        </w:rPr>
        <w:t>Jedzenie następuje poprzez zassanie przedmiotu do ust. Gracz aktywuje tryb ssania, bohater otwiera usta i zaczyna wciągać pobliskie obiekty na określoną odległość i w określonym sektorze w kierunku, w którym patrzy bohater</w:t>
      </w:r>
    </w:p>
    <w:p w14:paraId="0D47111D" w14:textId="352FA601" w:rsidR="00931AF0" w:rsidRDefault="00931AF0" w:rsidP="00931AF0">
      <w:pPr>
        <w:rPr>
          <w:lang w:val="pl-PL"/>
        </w:rPr>
      </w:pPr>
      <w:r w:rsidRPr="00931AF0">
        <w:rPr>
          <w:lang w:val="pl-PL"/>
        </w:rPr>
        <w:t>Co się zmieni, jeśli zjesz swojego przeciwnika? Bohater staje się coraz większy i teraz np. Nie będzie mógł latać ani penetrować wąskich korytarzy na poziomach.</w:t>
      </w:r>
    </w:p>
    <w:p w14:paraId="00005506" w14:textId="55542533" w:rsidR="00931AF0" w:rsidRPr="00931AF0" w:rsidRDefault="00931AF0" w:rsidP="00931AF0">
      <w:pPr>
        <w:rPr>
          <w:lang w:val="pl-PL"/>
        </w:rPr>
      </w:pPr>
      <w:r w:rsidRPr="00931AF0">
        <w:rPr>
          <w:lang w:val="pl-PL"/>
        </w:rPr>
        <w:t>Kolejną fajną opcją w kontekście mechaniki dziedziczenia umiejętności jest możliwość zjedzenia zwłok bossa, którego sam zabiłeś, co daje ci kilka ciekawych umiejętności ultimat</w:t>
      </w:r>
      <w:r w:rsidR="00371667">
        <w:rPr>
          <w:lang w:val="pl-PL"/>
        </w:rPr>
        <w:t>ywne</w:t>
      </w:r>
      <w:r w:rsidRPr="00931AF0">
        <w:rPr>
          <w:lang w:val="pl-PL"/>
        </w:rPr>
        <w:t>.</w:t>
      </w:r>
    </w:p>
    <w:bookmarkEnd w:id="9"/>
    <w:p w14:paraId="6C8C6F85" w14:textId="65FC714C" w:rsidR="00371667" w:rsidRDefault="00371667">
      <w:pPr>
        <w:jc w:val="left"/>
        <w:rPr>
          <w:caps/>
          <w:noProof/>
          <w:lang w:val="pl-PL"/>
        </w:rPr>
      </w:pPr>
      <w:r>
        <w:rPr>
          <w:noProof/>
          <w:lang w:val="pl-PL"/>
        </w:rPr>
        <w:br w:type="page"/>
      </w:r>
    </w:p>
    <w:p w14:paraId="20936C18" w14:textId="3A37AD6D" w:rsidR="00873804" w:rsidRPr="00931AF0" w:rsidRDefault="00371667" w:rsidP="00931AF0">
      <w:pPr>
        <w:pStyle w:val="1"/>
        <w:rPr>
          <w:rFonts w:ascii="Calibri" w:eastAsia="SimSun" w:hAnsi="Calibri" w:cs="Calibri"/>
          <w:noProof/>
          <w:color w:val="auto"/>
          <w:sz w:val="22"/>
          <w:szCs w:val="22"/>
          <w:lang w:val="pl-PL"/>
        </w:rPr>
      </w:pPr>
      <w:r w:rsidRPr="00931AF0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3CE8B4" wp14:editId="36B5855E">
                <wp:simplePos x="0" y="0"/>
                <wp:positionH relativeFrom="margin">
                  <wp:align>center</wp:align>
                </wp:positionH>
                <wp:positionV relativeFrom="paragraph">
                  <wp:posOffset>-464820</wp:posOffset>
                </wp:positionV>
                <wp:extent cx="6660000" cy="9756000"/>
                <wp:effectExtent l="0" t="0" r="26670" b="17145"/>
                <wp:wrapNone/>
                <wp:docPr id="7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5590" id="Прямоугольник 30" o:spid="_x0000_s1026" alt="&quot;&quot;" style="position:absolute;margin-left:0;margin-top:-36.6pt;width:524.4pt;height:768.2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" filled="f" strokecolor="#2f5496 [2404]" strokeweight="1pt">
                <w10:wrap anchorx="margin"/>
              </v:rect>
            </w:pict>
          </mc:Fallback>
        </mc:AlternateContent>
      </w:r>
    </w:p>
    <w:sectPr w:rsidR="00873804" w:rsidRPr="00931AF0" w:rsidSect="00E65EE1">
      <w:footerReference w:type="default" r:id="rId12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D8EA4" w14:textId="77777777" w:rsidR="00B62D9F" w:rsidRDefault="00B62D9F" w:rsidP="00706D60">
      <w:r>
        <w:separator/>
      </w:r>
    </w:p>
  </w:endnote>
  <w:endnote w:type="continuationSeparator" w:id="0">
    <w:p w14:paraId="275614C7" w14:textId="77777777" w:rsidR="00B62D9F" w:rsidRDefault="00B62D9F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14:paraId="7668196A" w14:textId="77777777" w:rsidR="00E653C0" w:rsidRPr="00CE1E92" w:rsidRDefault="00E653C0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8D5A54" w:rsidRPr="00CE1E92">
          <w:rPr>
            <w:noProof/>
            <w:lang w:bidi="ru-RU"/>
          </w:rPr>
          <w:t>7</w:t>
        </w:r>
        <w:r w:rsidRPr="00CE1E92">
          <w:rPr>
            <w:noProof/>
            <w:lang w:bidi="ru-RU"/>
          </w:rPr>
          <w:fldChar w:fldCharType="end"/>
        </w:r>
      </w:p>
    </w:sdtContent>
  </w:sdt>
  <w:p w14:paraId="12A3F4A4" w14:textId="77777777" w:rsidR="00E653C0" w:rsidRPr="00CE1E92" w:rsidRDefault="00E653C0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A9690" w14:textId="77777777" w:rsidR="00B62D9F" w:rsidRDefault="00B62D9F" w:rsidP="00706D60">
      <w:r>
        <w:separator/>
      </w:r>
    </w:p>
  </w:footnote>
  <w:footnote w:type="continuationSeparator" w:id="0">
    <w:p w14:paraId="6E485BAE" w14:textId="77777777" w:rsidR="00B62D9F" w:rsidRDefault="00B62D9F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 w15:restartNumberingAfterBreak="0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10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24"/>
    <w:rsid w:val="00020FC9"/>
    <w:rsid w:val="000411DF"/>
    <w:rsid w:val="0008174B"/>
    <w:rsid w:val="00092BE7"/>
    <w:rsid w:val="000A20BE"/>
    <w:rsid w:val="000B5E2F"/>
    <w:rsid w:val="00136DDD"/>
    <w:rsid w:val="00165112"/>
    <w:rsid w:val="00184A71"/>
    <w:rsid w:val="001A0417"/>
    <w:rsid w:val="001A70F2"/>
    <w:rsid w:val="0022046C"/>
    <w:rsid w:val="00232B87"/>
    <w:rsid w:val="002437EF"/>
    <w:rsid w:val="002974C8"/>
    <w:rsid w:val="002B5D98"/>
    <w:rsid w:val="002C5772"/>
    <w:rsid w:val="002E47E0"/>
    <w:rsid w:val="003161E7"/>
    <w:rsid w:val="00321728"/>
    <w:rsid w:val="0034423D"/>
    <w:rsid w:val="00371667"/>
    <w:rsid w:val="00416074"/>
    <w:rsid w:val="00444828"/>
    <w:rsid w:val="00497899"/>
    <w:rsid w:val="004F392D"/>
    <w:rsid w:val="00542F7A"/>
    <w:rsid w:val="00576B76"/>
    <w:rsid w:val="00586D8C"/>
    <w:rsid w:val="005C1636"/>
    <w:rsid w:val="005F1695"/>
    <w:rsid w:val="00650AEC"/>
    <w:rsid w:val="006512AE"/>
    <w:rsid w:val="006778E3"/>
    <w:rsid w:val="006A2364"/>
    <w:rsid w:val="006B6867"/>
    <w:rsid w:val="006D3FD3"/>
    <w:rsid w:val="0070206E"/>
    <w:rsid w:val="00706D60"/>
    <w:rsid w:val="00710767"/>
    <w:rsid w:val="0073372F"/>
    <w:rsid w:val="007A3AE0"/>
    <w:rsid w:val="007E363C"/>
    <w:rsid w:val="008327CF"/>
    <w:rsid w:val="00873804"/>
    <w:rsid w:val="00875493"/>
    <w:rsid w:val="00893712"/>
    <w:rsid w:val="008B678D"/>
    <w:rsid w:val="008D5A54"/>
    <w:rsid w:val="008E4CD9"/>
    <w:rsid w:val="008E68A6"/>
    <w:rsid w:val="00931AF0"/>
    <w:rsid w:val="0096777A"/>
    <w:rsid w:val="0097024E"/>
    <w:rsid w:val="00974552"/>
    <w:rsid w:val="009B24E6"/>
    <w:rsid w:val="009B658F"/>
    <w:rsid w:val="009C36C5"/>
    <w:rsid w:val="00A27868"/>
    <w:rsid w:val="00A47318"/>
    <w:rsid w:val="00A518CA"/>
    <w:rsid w:val="00A966EA"/>
    <w:rsid w:val="00B62D9F"/>
    <w:rsid w:val="00B67BAE"/>
    <w:rsid w:val="00B73C61"/>
    <w:rsid w:val="00B9702E"/>
    <w:rsid w:val="00BA4112"/>
    <w:rsid w:val="00C47447"/>
    <w:rsid w:val="00C6701C"/>
    <w:rsid w:val="00C7287A"/>
    <w:rsid w:val="00C85251"/>
    <w:rsid w:val="00CA722F"/>
    <w:rsid w:val="00CC691B"/>
    <w:rsid w:val="00CE1E92"/>
    <w:rsid w:val="00D25B00"/>
    <w:rsid w:val="00D26120"/>
    <w:rsid w:val="00D92464"/>
    <w:rsid w:val="00DA25BD"/>
    <w:rsid w:val="00DA6894"/>
    <w:rsid w:val="00DC487D"/>
    <w:rsid w:val="00DF49E9"/>
    <w:rsid w:val="00E235E0"/>
    <w:rsid w:val="00E4321D"/>
    <w:rsid w:val="00E541C4"/>
    <w:rsid w:val="00E55C29"/>
    <w:rsid w:val="00E653C0"/>
    <w:rsid w:val="00E65EE1"/>
    <w:rsid w:val="00E930ED"/>
    <w:rsid w:val="00E96235"/>
    <w:rsid w:val="00EB318B"/>
    <w:rsid w:val="00EC4394"/>
    <w:rsid w:val="00F00819"/>
    <w:rsid w:val="00F01492"/>
    <w:rsid w:val="00F34624"/>
    <w:rsid w:val="00F421C1"/>
    <w:rsid w:val="00F43844"/>
    <w:rsid w:val="00F5245D"/>
    <w:rsid w:val="00F8576E"/>
    <w:rsid w:val="00F9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E08E3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semiHidden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Заголовок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af5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6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F00819"/>
  </w:style>
  <w:style w:type="character" w:styleId="afa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styleId="afb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c">
    <w:name w:val="Message Header"/>
    <w:basedOn w:val="a2"/>
    <w:link w:val="afd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d">
    <w:name w:val="Шапка Знак"/>
    <w:basedOn w:val="a3"/>
    <w:link w:val="afc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e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2">
    <w:name w:val="macro"/>
    <w:link w:val="aff3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3">
    <w:name w:val="Текст макроса Знак"/>
    <w:basedOn w:val="a3"/>
    <w:link w:val="aff2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4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5">
    <w:name w:val="endnote text"/>
    <w:basedOn w:val="a2"/>
    <w:link w:val="aff6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6">
    <w:name w:val="Текст концевой сноски Знак"/>
    <w:basedOn w:val="a3"/>
    <w:link w:val="aff5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7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8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9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a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b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c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d">
    <w:name w:val="annotation text"/>
    <w:basedOn w:val="a2"/>
    <w:link w:val="affe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3"/>
    <w:link w:val="affd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F00819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1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2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3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4">
    <w:name w:val="Document Map"/>
    <w:basedOn w:val="a2"/>
    <w:link w:val="afff5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5">
    <w:name w:val="Схема документа Знак"/>
    <w:basedOn w:val="a3"/>
    <w:link w:val="afff4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6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7">
    <w:name w:val="Date"/>
    <w:basedOn w:val="a2"/>
    <w:next w:val="a2"/>
    <w:link w:val="afff8"/>
    <w:uiPriority w:val="99"/>
    <w:semiHidden/>
    <w:unhideWhenUsed/>
    <w:rsid w:val="00F00819"/>
  </w:style>
  <w:style w:type="character" w:customStyle="1" w:styleId="afff8">
    <w:name w:val="Дата Знак"/>
    <w:basedOn w:val="a3"/>
    <w:link w:val="afff7"/>
    <w:uiPriority w:val="99"/>
    <w:semiHidden/>
    <w:rsid w:val="00F00819"/>
    <w:rPr>
      <w:rFonts w:ascii="Calibri" w:hAnsi="Calibri" w:cs="Calibri"/>
    </w:rPr>
  </w:style>
  <w:style w:type="character" w:styleId="afff9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a">
    <w:name w:val="Intense Quote"/>
    <w:basedOn w:val="a2"/>
    <w:next w:val="a2"/>
    <w:link w:val="afffb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b">
    <w:name w:val="Выделенная цитата Знак"/>
    <w:basedOn w:val="a3"/>
    <w:link w:val="afffa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c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styleId="-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styleId="afffd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e">
    <w:name w:val="Body Text"/>
    <w:basedOn w:val="a2"/>
    <w:link w:val="affff"/>
    <w:uiPriority w:val="99"/>
    <w:semiHidden/>
    <w:unhideWhenUsed/>
    <w:rsid w:val="00F00819"/>
    <w:pPr>
      <w:spacing w:after="120"/>
    </w:pPr>
  </w:style>
  <w:style w:type="character" w:customStyle="1" w:styleId="affff">
    <w:name w:val="Основной текст Знак"/>
    <w:basedOn w:val="a3"/>
    <w:link w:val="afffe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0">
    <w:name w:val="Body Text Indent"/>
    <w:basedOn w:val="a2"/>
    <w:link w:val="affff1"/>
    <w:uiPriority w:val="99"/>
    <w:semiHidden/>
    <w:unhideWhenUsed/>
    <w:rsid w:val="00F00819"/>
    <w:pPr>
      <w:spacing w:after="120"/>
      <w:ind w:left="360"/>
    </w:pPr>
  </w:style>
  <w:style w:type="character" w:customStyle="1" w:styleId="affff1">
    <w:name w:val="Основной текст с отступом Знак"/>
    <w:basedOn w:val="a3"/>
    <w:link w:val="affff0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2">
    <w:name w:val="Body Text First Indent"/>
    <w:basedOn w:val="afffe"/>
    <w:link w:val="affff3"/>
    <w:uiPriority w:val="99"/>
    <w:semiHidden/>
    <w:unhideWhenUsed/>
    <w:rsid w:val="00F00819"/>
    <w:pPr>
      <w:spacing w:after="160"/>
      <w:ind w:firstLine="360"/>
    </w:pPr>
  </w:style>
  <w:style w:type="character" w:customStyle="1" w:styleId="affff3">
    <w:name w:val="Красная строка Знак"/>
    <w:basedOn w:val="affff"/>
    <w:link w:val="affff2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f0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f1"/>
    <w:link w:val="2f3"/>
    <w:uiPriority w:val="99"/>
    <w:semiHidden/>
    <w:rsid w:val="00F00819"/>
    <w:rPr>
      <w:rFonts w:ascii="Calibri" w:hAnsi="Calibri" w:cs="Calibri"/>
    </w:rPr>
  </w:style>
  <w:style w:type="paragraph" w:styleId="affff4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5">
    <w:name w:val="Note Heading"/>
    <w:basedOn w:val="a2"/>
    <w:next w:val="a2"/>
    <w:link w:val="affff6"/>
    <w:uiPriority w:val="99"/>
    <w:semiHidden/>
    <w:unhideWhenUsed/>
    <w:rsid w:val="00F00819"/>
    <w:pPr>
      <w:spacing w:after="0" w:line="240" w:lineRule="auto"/>
    </w:pPr>
  </w:style>
  <w:style w:type="character" w:customStyle="1" w:styleId="affff6">
    <w:name w:val="Заголовок записки Знак"/>
    <w:basedOn w:val="a3"/>
    <w:link w:val="affff5"/>
    <w:uiPriority w:val="99"/>
    <w:semiHidden/>
    <w:rsid w:val="00F00819"/>
    <w:rPr>
      <w:rFonts w:ascii="Calibri" w:hAnsi="Calibri" w:cs="Calibri"/>
    </w:rPr>
  </w:style>
  <w:style w:type="table" w:styleId="affff7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8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9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a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b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c">
    <w:name w:val="E-mail Signature"/>
    <w:basedOn w:val="a2"/>
    <w:link w:val="affffd"/>
    <w:uiPriority w:val="99"/>
    <w:semiHidden/>
    <w:unhideWhenUsed/>
    <w:rsid w:val="00F00819"/>
    <w:pPr>
      <w:spacing w:after="0" w:line="240" w:lineRule="auto"/>
    </w:pPr>
  </w:style>
  <w:style w:type="character" w:customStyle="1" w:styleId="affffd">
    <w:name w:val="Электронная подпись Знак"/>
    <w:basedOn w:val="a3"/>
    <w:link w:val="affffc"/>
    <w:uiPriority w:val="99"/>
    <w:semiHidden/>
    <w:rsid w:val="00F00819"/>
    <w:rPr>
      <w:rFonts w:ascii="Calibri" w:hAnsi="Calibri" w:cs="Calibri"/>
    </w:rPr>
  </w:style>
  <w:style w:type="paragraph" w:styleId="affffe">
    <w:name w:val="Salutation"/>
    <w:basedOn w:val="a2"/>
    <w:next w:val="a2"/>
    <w:link w:val="afffff"/>
    <w:uiPriority w:val="99"/>
    <w:semiHidden/>
    <w:unhideWhenUsed/>
    <w:rsid w:val="00F00819"/>
  </w:style>
  <w:style w:type="character" w:customStyle="1" w:styleId="afffff">
    <w:name w:val="Приветствие Знак"/>
    <w:basedOn w:val="a3"/>
    <w:link w:val="affffe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0">
    <w:name w:val="Signature"/>
    <w:basedOn w:val="a2"/>
    <w:link w:val="afffff1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1">
    <w:name w:val="Подпись Знак"/>
    <w:basedOn w:val="a3"/>
    <w:link w:val="afffff0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2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3">
    <w:name w:val="Plain Text"/>
    <w:basedOn w:val="a2"/>
    <w:link w:val="afffff4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4">
    <w:name w:val="Текст Знак"/>
    <w:basedOn w:val="a3"/>
    <w:link w:val="afffff3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5">
    <w:name w:val="Closing"/>
    <w:basedOn w:val="a2"/>
    <w:link w:val="afffff6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6">
    <w:name w:val="Прощание Знак"/>
    <w:basedOn w:val="a3"/>
    <w:link w:val="afffff5"/>
    <w:uiPriority w:val="99"/>
    <w:semiHidden/>
    <w:rsid w:val="00F00819"/>
    <w:rPr>
      <w:rFonts w:ascii="Calibri" w:hAnsi="Calibri" w:cs="Calibri"/>
    </w:rPr>
  </w:style>
  <w:style w:type="table" w:styleId="afffff7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9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a">
    <w:name w:val="footnote text"/>
    <w:basedOn w:val="a2"/>
    <w:link w:val="afffffb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b">
    <w:name w:val="Текст сноски Знак"/>
    <w:basedOn w:val="a3"/>
    <w:link w:val="afffffa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c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e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f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f0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f1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9;&#1077;&#1074;&#1086;&#1083;&#1086;&#1076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EAAF90D-F74C-4E9B-8482-42D2B9C51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6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2020-11-25T01:36:00Z</dcterms:created>
  <dcterms:modified xsi:type="dcterms:W3CDTF">2020-12-02T08:56:00Z</dcterms:modified>
</cp:coreProperties>
</file>